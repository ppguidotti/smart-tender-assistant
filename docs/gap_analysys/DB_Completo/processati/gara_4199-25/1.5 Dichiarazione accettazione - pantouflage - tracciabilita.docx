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82F" w:rsidRPr="007D682F" w:rsidRDefault="007D682F" w:rsidP="005C007E">
      <w:pPr>
        <w:ind w:left="720" w:right="-24" w:hanging="720"/>
        <w:jc w:val="right"/>
        <w:rPr>
          <w:b/>
          <w:i/>
          <w:sz w:val="22"/>
          <w:szCs w:val="22"/>
        </w:rPr>
      </w:pPr>
    </w:p>
    <w:p w:rsidR="007D682F" w:rsidRDefault="007D682F" w:rsidP="00F86C28">
      <w:pPr>
        <w:spacing w:line="240" w:lineRule="exact"/>
        <w:ind w:left="720" w:right="-24" w:hanging="720"/>
        <w:jc w:val="center"/>
        <w:rPr>
          <w:b/>
          <w:i/>
          <w:sz w:val="22"/>
          <w:szCs w:val="22"/>
        </w:rPr>
      </w:pPr>
      <w:r w:rsidRPr="004B7912">
        <w:rPr>
          <w:b/>
          <w:i/>
          <w:sz w:val="22"/>
          <w:szCs w:val="22"/>
        </w:rPr>
        <w:t>Intestazione / denominazione Società – Operatore economico</w:t>
      </w:r>
    </w:p>
    <w:p w:rsidR="00C33F92" w:rsidRPr="004B7912" w:rsidRDefault="00C33F92" w:rsidP="00F86C28">
      <w:pPr>
        <w:spacing w:line="240" w:lineRule="exact"/>
        <w:ind w:left="720" w:right="-24" w:hanging="720"/>
        <w:jc w:val="center"/>
        <w:rPr>
          <w:b/>
          <w:i/>
          <w:sz w:val="22"/>
          <w:szCs w:val="22"/>
        </w:rPr>
      </w:pPr>
    </w:p>
    <w:p w:rsidR="007D682F" w:rsidRPr="004B7912" w:rsidRDefault="007D682F" w:rsidP="00F86C28">
      <w:pPr>
        <w:spacing w:line="240" w:lineRule="exact"/>
        <w:ind w:left="720" w:right="-24" w:hanging="720"/>
        <w:jc w:val="right"/>
        <w:rPr>
          <w:b/>
          <w:i/>
          <w:sz w:val="22"/>
          <w:szCs w:val="22"/>
        </w:rPr>
      </w:pPr>
    </w:p>
    <w:p w:rsidR="005C007E" w:rsidRPr="004B7912" w:rsidRDefault="005C007E" w:rsidP="00F86C28">
      <w:pPr>
        <w:spacing w:line="240" w:lineRule="exact"/>
        <w:ind w:left="720" w:right="-24" w:hanging="720"/>
        <w:jc w:val="right"/>
        <w:rPr>
          <w:b/>
          <w:i/>
          <w:sz w:val="22"/>
          <w:szCs w:val="22"/>
        </w:rPr>
      </w:pPr>
      <w:proofErr w:type="gramStart"/>
      <w:r w:rsidRPr="004B7912">
        <w:rPr>
          <w:b/>
          <w:i/>
          <w:sz w:val="22"/>
          <w:szCs w:val="22"/>
        </w:rPr>
        <w:t xml:space="preserve">Al  </w:t>
      </w:r>
      <w:r w:rsidRPr="004B7912">
        <w:rPr>
          <w:rFonts w:eastAsia="Calibri"/>
          <w:b/>
          <w:sz w:val="22"/>
          <w:szCs w:val="22"/>
          <w:lang w:eastAsia="en-US"/>
        </w:rPr>
        <w:t>COMANDO</w:t>
      </w:r>
      <w:proofErr w:type="gramEnd"/>
      <w:r w:rsidRPr="004B7912">
        <w:rPr>
          <w:rFonts w:eastAsia="Calibri"/>
          <w:b/>
          <w:sz w:val="22"/>
          <w:szCs w:val="22"/>
          <w:lang w:eastAsia="en-US"/>
        </w:rPr>
        <w:t xml:space="preserve"> GENERALE DELL’ARMA DEI CARABINIERI</w:t>
      </w:r>
    </w:p>
    <w:p w:rsidR="005C007E" w:rsidRPr="004B7912" w:rsidRDefault="005C007E" w:rsidP="00F86C28">
      <w:pPr>
        <w:spacing w:line="240" w:lineRule="exact"/>
        <w:ind w:left="1416" w:firstLine="708"/>
        <w:jc w:val="right"/>
        <w:rPr>
          <w:rFonts w:eastAsia="Calibri"/>
          <w:b/>
          <w:i/>
          <w:sz w:val="22"/>
          <w:szCs w:val="22"/>
          <w:lang w:eastAsia="en-US"/>
        </w:rPr>
      </w:pPr>
      <w:r w:rsidRPr="004B7912">
        <w:rPr>
          <w:rFonts w:eastAsia="Calibri"/>
          <w:b/>
          <w:sz w:val="22"/>
          <w:szCs w:val="22"/>
          <w:lang w:eastAsia="en-US"/>
        </w:rPr>
        <w:t xml:space="preserve">REPARTO AUTONOMO – </w:t>
      </w:r>
      <w:r w:rsidRPr="004B7912">
        <w:rPr>
          <w:rFonts w:eastAsia="Calibri"/>
          <w:b/>
          <w:i/>
          <w:sz w:val="22"/>
          <w:szCs w:val="22"/>
          <w:lang w:eastAsia="en-US"/>
        </w:rPr>
        <w:t>Servizio Amministrativo</w:t>
      </w:r>
    </w:p>
    <w:p w:rsidR="005C007E" w:rsidRPr="004B7912" w:rsidRDefault="005C007E" w:rsidP="00F86C28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line="240" w:lineRule="exact"/>
        <w:ind w:left="5387"/>
        <w:jc w:val="center"/>
        <w:rPr>
          <w:i/>
          <w:spacing w:val="2"/>
          <w:sz w:val="22"/>
          <w:szCs w:val="22"/>
        </w:rPr>
      </w:pP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>La/Il sottoscritta/o ________________________________________ nata/o a _____________________________</w:t>
      </w: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>(</w:t>
      </w:r>
      <w:proofErr w:type="gramStart"/>
      <w:r w:rsidRPr="003E5E7A">
        <w:rPr>
          <w:sz w:val="22"/>
          <w:szCs w:val="22"/>
        </w:rPr>
        <w:t>Prov.)_</w:t>
      </w:r>
      <w:proofErr w:type="gramEnd"/>
      <w:r w:rsidRPr="003E5E7A">
        <w:rPr>
          <w:sz w:val="22"/>
          <w:szCs w:val="22"/>
        </w:rPr>
        <w:t>_____ il ____/____/_______ in qualità di TITOLARE/ LEGALE RAPPRESENTANTE della</w:t>
      </w: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>Società___________________________________ con sede legale a ______________________________________</w:t>
      </w: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>Via/P.za_________________________________ N.__________</w:t>
      </w:r>
    </w:p>
    <w:p w:rsidR="00F86C28" w:rsidRPr="003E5E7A" w:rsidRDefault="00F86C28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</w:p>
    <w:p w:rsidR="005C007E" w:rsidRPr="003E5E7A" w:rsidRDefault="007D682F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ACCETTA</w:t>
      </w:r>
    </w:p>
    <w:p w:rsidR="00344F8E" w:rsidRPr="003E5E7A" w:rsidRDefault="00344F8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</w:p>
    <w:p w:rsidR="007D682F" w:rsidRPr="003E5E7A" w:rsidRDefault="007D682F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 xml:space="preserve">quanto indicato nella nota tecnica – amministrativa </w:t>
      </w:r>
      <w:r w:rsidRPr="00DF55F0">
        <w:rPr>
          <w:sz w:val="22"/>
          <w:szCs w:val="22"/>
        </w:rPr>
        <w:t>n.</w:t>
      </w:r>
      <w:r w:rsidR="00DF55F0" w:rsidRPr="00DF55F0">
        <w:rPr>
          <w:sz w:val="22"/>
          <w:szCs w:val="22"/>
        </w:rPr>
        <w:t xml:space="preserve"> </w:t>
      </w:r>
      <w:r w:rsidR="00D97433">
        <w:rPr>
          <w:sz w:val="22"/>
          <w:szCs w:val="22"/>
        </w:rPr>
        <w:t>46/107-1</w:t>
      </w:r>
      <w:r w:rsidR="00DF55F0" w:rsidRPr="00DF55F0">
        <w:rPr>
          <w:sz w:val="22"/>
          <w:szCs w:val="22"/>
        </w:rPr>
        <w:t xml:space="preserve"> </w:t>
      </w:r>
      <w:r w:rsidRPr="00DF55F0">
        <w:rPr>
          <w:sz w:val="22"/>
          <w:szCs w:val="22"/>
        </w:rPr>
        <w:t xml:space="preserve">di prot., in data </w:t>
      </w:r>
      <w:r w:rsidR="00D97433">
        <w:rPr>
          <w:sz w:val="22"/>
          <w:szCs w:val="22"/>
        </w:rPr>
        <w:t>11.12.2025</w:t>
      </w:r>
      <w:bookmarkStart w:id="0" w:name="_GoBack"/>
      <w:bookmarkEnd w:id="0"/>
      <w:r w:rsidRPr="003E5E7A">
        <w:rPr>
          <w:sz w:val="22"/>
          <w:szCs w:val="22"/>
        </w:rPr>
        <w:t>, compresi gli allegati,</w:t>
      </w:r>
    </w:p>
    <w:p w:rsidR="00344F8E" w:rsidRPr="003E5E7A" w:rsidRDefault="00344F8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</w:p>
    <w:p w:rsidR="007D682F" w:rsidRPr="003E5E7A" w:rsidRDefault="007D682F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COMUNICA</w:t>
      </w:r>
    </w:p>
    <w:p w:rsidR="00344F8E" w:rsidRPr="003E5E7A" w:rsidRDefault="00344F8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center"/>
        <w:rPr>
          <w:b/>
          <w:sz w:val="22"/>
          <w:szCs w:val="22"/>
        </w:rPr>
      </w:pP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>in ottemperanza alle disposizioni di legge in materia di tracciabilità finanziaria</w:t>
      </w:r>
      <w:r w:rsidR="007D682F" w:rsidRPr="003E5E7A">
        <w:rPr>
          <w:sz w:val="22"/>
          <w:szCs w:val="22"/>
        </w:rPr>
        <w:t>,</w:t>
      </w:r>
      <w:r w:rsidRPr="003E5E7A">
        <w:rPr>
          <w:sz w:val="22"/>
          <w:szCs w:val="22"/>
        </w:rPr>
        <w:t xml:space="preserve"> di cui al </w:t>
      </w:r>
      <w:r w:rsidRPr="003E5E7A">
        <w:rPr>
          <w:b/>
          <w:sz w:val="22"/>
          <w:szCs w:val="22"/>
        </w:rPr>
        <w:t>D.Lgs. n. 136/2010</w:t>
      </w:r>
      <w:r w:rsidR="00344F8E" w:rsidRPr="003E5E7A">
        <w:rPr>
          <w:sz w:val="22"/>
          <w:szCs w:val="22"/>
        </w:rPr>
        <w:t xml:space="preserve">, </w:t>
      </w:r>
      <w:r w:rsidRPr="003E5E7A">
        <w:rPr>
          <w:sz w:val="22"/>
          <w:szCs w:val="22"/>
        </w:rPr>
        <w:t xml:space="preserve">il </w:t>
      </w:r>
      <w:r w:rsidRPr="003E5E7A">
        <w:rPr>
          <w:b/>
          <w:sz w:val="22"/>
          <w:szCs w:val="22"/>
        </w:rPr>
        <w:t xml:space="preserve">codice </w:t>
      </w:r>
      <w:proofErr w:type="gramStart"/>
      <w:r w:rsidRPr="003E5E7A">
        <w:rPr>
          <w:b/>
          <w:sz w:val="22"/>
          <w:szCs w:val="22"/>
        </w:rPr>
        <w:t>IBAN</w:t>
      </w:r>
      <w:r w:rsidR="007D682F" w:rsidRPr="003E5E7A">
        <w:rPr>
          <w:b/>
          <w:sz w:val="22"/>
          <w:szCs w:val="22"/>
        </w:rPr>
        <w:t xml:space="preserve">, </w:t>
      </w:r>
      <w:r w:rsidRPr="003E5E7A">
        <w:rPr>
          <w:sz w:val="22"/>
          <w:szCs w:val="22"/>
        </w:rPr>
        <w:t xml:space="preserve"> </w:t>
      </w:r>
      <w:r w:rsidR="007D682F" w:rsidRPr="003E5E7A">
        <w:rPr>
          <w:sz w:val="22"/>
          <w:szCs w:val="22"/>
        </w:rPr>
        <w:t>gli</w:t>
      </w:r>
      <w:proofErr w:type="gramEnd"/>
      <w:r w:rsidR="007D682F" w:rsidRPr="003E5E7A">
        <w:rPr>
          <w:sz w:val="22"/>
          <w:szCs w:val="22"/>
        </w:rPr>
        <w:t xml:space="preserve"> estremi </w:t>
      </w:r>
      <w:r w:rsidRPr="003E5E7A">
        <w:rPr>
          <w:sz w:val="22"/>
          <w:szCs w:val="22"/>
        </w:rPr>
        <w:t>del conto corrente dedicato:</w:t>
      </w: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</w:p>
    <w:p w:rsidR="005C007E" w:rsidRPr="003E5E7A" w:rsidRDefault="005C007E" w:rsidP="00344F8E">
      <w:pPr>
        <w:tabs>
          <w:tab w:val="left" w:pos="3047"/>
          <w:tab w:val="left" w:pos="3614"/>
          <w:tab w:val="left" w:pos="4465"/>
          <w:tab w:val="left" w:pos="6166"/>
          <w:tab w:val="left" w:pos="7016"/>
          <w:tab w:val="left" w:pos="8717"/>
          <w:tab w:val="left" w:pos="9284"/>
        </w:tabs>
        <w:spacing w:before="40" w:after="40" w:line="220" w:lineRule="exact"/>
        <w:jc w:val="both"/>
        <w:rPr>
          <w:sz w:val="22"/>
          <w:szCs w:val="22"/>
        </w:rPr>
      </w:pPr>
      <w:r w:rsidRPr="003E5E7A">
        <w:rPr>
          <w:sz w:val="22"/>
          <w:szCs w:val="22"/>
        </w:rPr>
        <w:t xml:space="preserve"> …………………………………………………………………………………………….</w:t>
      </w:r>
    </w:p>
    <w:p w:rsidR="00344F8E" w:rsidRPr="003E5E7A" w:rsidRDefault="00344F8E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</w:p>
    <w:p w:rsidR="007D682F" w:rsidRPr="003E5E7A" w:rsidRDefault="007D682F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PRECISA</w:t>
      </w:r>
    </w:p>
    <w:p w:rsidR="00344F8E" w:rsidRPr="003E5E7A" w:rsidRDefault="00344F8E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</w:p>
    <w:p w:rsidR="007D682F" w:rsidRPr="003E5E7A" w:rsidRDefault="007D682F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>che detto conto corrente è appositamente “dedicato” ai rapporti con la P.A. ai sensi della Legge 13 agosto 2010, n. 136;</w:t>
      </w:r>
    </w:p>
    <w:p w:rsidR="004B7912" w:rsidRPr="003E5E7A" w:rsidRDefault="004B7912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SI IMPEGNA</w:t>
      </w:r>
    </w:p>
    <w:p w:rsidR="00344F8E" w:rsidRPr="003E5E7A" w:rsidRDefault="00344F8E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</w:p>
    <w:p w:rsidR="007D682F" w:rsidRPr="003E5E7A" w:rsidRDefault="007D682F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>ad osservare scrupolosamente quanto stabilito dalla Legge 13 agosto 2010, n. 136 e</w:t>
      </w:r>
      <w:r w:rsidR="004B7912" w:rsidRPr="003E5E7A">
        <w:rPr>
          <w:sz w:val="22"/>
          <w:szCs w:val="22"/>
        </w:rPr>
        <w:t xml:space="preserve"> </w:t>
      </w:r>
      <w:r w:rsidRPr="003E5E7A">
        <w:rPr>
          <w:sz w:val="22"/>
          <w:szCs w:val="22"/>
        </w:rPr>
        <w:t>successive modificazioni in merito all’obbligo della tracciabilità dei flussi finanziari derivanti</w:t>
      </w:r>
      <w:r w:rsidR="004B7912" w:rsidRPr="003E5E7A">
        <w:rPr>
          <w:sz w:val="22"/>
          <w:szCs w:val="22"/>
        </w:rPr>
        <w:t xml:space="preserve"> </w:t>
      </w:r>
      <w:r w:rsidRPr="003E5E7A">
        <w:rPr>
          <w:sz w:val="22"/>
          <w:szCs w:val="22"/>
        </w:rPr>
        <w:t>dal contratto in argomento;</w:t>
      </w:r>
    </w:p>
    <w:p w:rsidR="00344F8E" w:rsidRPr="003E5E7A" w:rsidRDefault="00344F8E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</w:p>
    <w:p w:rsidR="004B7912" w:rsidRPr="003E5E7A" w:rsidRDefault="004B7912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INDICA</w:t>
      </w:r>
    </w:p>
    <w:p w:rsidR="00344F8E" w:rsidRPr="003E5E7A" w:rsidRDefault="00344F8E" w:rsidP="00344F8E">
      <w:pPr>
        <w:autoSpaceDE w:val="0"/>
        <w:autoSpaceDN w:val="0"/>
        <w:adjustRightInd w:val="0"/>
        <w:spacing w:before="40" w:after="40" w:line="220" w:lineRule="exact"/>
        <w:jc w:val="center"/>
        <w:rPr>
          <w:b/>
          <w:sz w:val="22"/>
          <w:szCs w:val="22"/>
        </w:rPr>
      </w:pPr>
    </w:p>
    <w:p w:rsidR="004B7912" w:rsidRPr="003E5E7A" w:rsidRDefault="007D682F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>le generalità e il codice fiscale delle seguenti persone delegate ad operare sul citato conto</w:t>
      </w:r>
      <w:r w:rsidR="004B7912" w:rsidRPr="003E5E7A">
        <w:rPr>
          <w:sz w:val="22"/>
          <w:szCs w:val="22"/>
        </w:rPr>
        <w:t xml:space="preserve"> </w:t>
      </w:r>
      <w:r w:rsidRPr="003E5E7A">
        <w:rPr>
          <w:sz w:val="22"/>
          <w:szCs w:val="22"/>
        </w:rPr>
        <w:t>corrente:</w:t>
      </w:r>
    </w:p>
    <w:p w:rsidR="004B7912" w:rsidRPr="003E5E7A" w:rsidRDefault="004B7912" w:rsidP="00344F8E">
      <w:pPr>
        <w:pStyle w:val="Paragrafoelenco"/>
        <w:numPr>
          <w:ilvl w:val="0"/>
          <w:numId w:val="46"/>
        </w:numPr>
        <w:autoSpaceDE w:val="0"/>
        <w:autoSpaceDN w:val="0"/>
        <w:adjustRightInd w:val="0"/>
        <w:spacing w:before="40" w:after="40" w:line="220" w:lineRule="exact"/>
        <w:ind w:left="284" w:hanging="284"/>
        <w:rPr>
          <w:rFonts w:ascii="Times New Roman" w:eastAsia="Times New Roman" w:hAnsi="Times New Roman" w:cs="Times New Roman"/>
          <w:lang w:eastAsia="it-IT"/>
        </w:rPr>
      </w:pPr>
      <w:r w:rsidRPr="003E5E7A">
        <w:rPr>
          <w:rFonts w:ascii="Times New Roman" w:eastAsia="Times New Roman" w:hAnsi="Times New Roman" w:cs="Times New Roman"/>
          <w:lang w:eastAsia="it-IT"/>
        </w:rPr>
        <w:t>Nome, Cognome, luogo di nascita e codice fiscale</w:t>
      </w:r>
    </w:p>
    <w:p w:rsidR="004B5BC2" w:rsidRPr="003E5E7A" w:rsidRDefault="004B5BC2" w:rsidP="00344F8E">
      <w:pPr>
        <w:pStyle w:val="Paragrafoelenco"/>
        <w:numPr>
          <w:ilvl w:val="0"/>
          <w:numId w:val="46"/>
        </w:numPr>
        <w:autoSpaceDE w:val="0"/>
        <w:autoSpaceDN w:val="0"/>
        <w:adjustRightInd w:val="0"/>
        <w:spacing w:before="40" w:after="40" w:line="220" w:lineRule="exact"/>
        <w:ind w:left="284" w:hanging="284"/>
        <w:rPr>
          <w:rFonts w:ascii="Times New Roman" w:eastAsia="Times New Roman" w:hAnsi="Times New Roman" w:cs="Times New Roman"/>
          <w:lang w:eastAsia="it-IT"/>
        </w:rPr>
      </w:pPr>
      <w:r w:rsidRPr="003E5E7A">
        <w:rPr>
          <w:rFonts w:ascii="Times New Roman" w:eastAsia="Times New Roman" w:hAnsi="Times New Roman" w:cs="Times New Roman"/>
          <w:lang w:eastAsia="it-IT"/>
        </w:rPr>
        <w:t>Nome, Cognome, luogo di nascita e codice fiscale</w:t>
      </w:r>
    </w:p>
    <w:p w:rsidR="004B5BC2" w:rsidRPr="003E5E7A" w:rsidRDefault="004B5BC2" w:rsidP="00344F8E">
      <w:pPr>
        <w:pStyle w:val="Paragrafoelenco"/>
        <w:numPr>
          <w:ilvl w:val="0"/>
          <w:numId w:val="46"/>
        </w:numPr>
        <w:autoSpaceDE w:val="0"/>
        <w:autoSpaceDN w:val="0"/>
        <w:adjustRightInd w:val="0"/>
        <w:spacing w:before="40" w:after="40" w:line="220" w:lineRule="exact"/>
        <w:ind w:left="284" w:hanging="284"/>
        <w:rPr>
          <w:rFonts w:ascii="Times New Roman" w:eastAsia="Times New Roman" w:hAnsi="Times New Roman" w:cs="Times New Roman"/>
          <w:lang w:eastAsia="it-IT"/>
        </w:rPr>
      </w:pPr>
      <w:r w:rsidRPr="003E5E7A">
        <w:rPr>
          <w:rFonts w:ascii="Times New Roman" w:eastAsia="Times New Roman" w:hAnsi="Times New Roman" w:cs="Times New Roman"/>
          <w:lang w:eastAsia="it-IT"/>
        </w:rPr>
        <w:t>………………………….</w:t>
      </w:r>
    </w:p>
    <w:p w:rsidR="005C007E" w:rsidRPr="003E5E7A" w:rsidRDefault="005C007E" w:rsidP="00344F8E">
      <w:pPr>
        <w:pStyle w:val="NormaleWeb"/>
        <w:spacing w:before="40" w:beforeAutospacing="0" w:after="40" w:afterAutospacing="0" w:line="220" w:lineRule="exact"/>
        <w:jc w:val="center"/>
        <w:rPr>
          <w:b/>
          <w:sz w:val="22"/>
          <w:szCs w:val="22"/>
        </w:rPr>
      </w:pPr>
      <w:r w:rsidRPr="003E5E7A">
        <w:rPr>
          <w:b/>
          <w:sz w:val="22"/>
          <w:szCs w:val="22"/>
        </w:rPr>
        <w:t>DICHIARA ALTRESI’</w:t>
      </w:r>
    </w:p>
    <w:p w:rsidR="004B7912" w:rsidRPr="003E5E7A" w:rsidRDefault="004B7912" w:rsidP="00344F8E">
      <w:pPr>
        <w:pStyle w:val="NormaleWeb"/>
        <w:spacing w:before="40" w:beforeAutospacing="0" w:after="40" w:afterAutospacing="0" w:line="220" w:lineRule="exact"/>
        <w:jc w:val="center"/>
        <w:rPr>
          <w:b/>
          <w:sz w:val="22"/>
          <w:szCs w:val="22"/>
        </w:rPr>
      </w:pPr>
    </w:p>
    <w:p w:rsidR="0013524E" w:rsidRPr="003E5E7A" w:rsidRDefault="0013524E" w:rsidP="00344F8E">
      <w:pPr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 xml:space="preserve">al fine dell’applicazione dell’art. 53, comma 16-ter, del D. Lgs. n. 165/2001, introdotto dalla legge n. 190/2012 (attività successiva alla cessazione del rapporto di lavoro – </w:t>
      </w:r>
      <w:proofErr w:type="spellStart"/>
      <w:r w:rsidRPr="003E5E7A">
        <w:rPr>
          <w:sz w:val="22"/>
          <w:szCs w:val="22"/>
        </w:rPr>
        <w:t>pantouflage</w:t>
      </w:r>
      <w:proofErr w:type="spellEnd"/>
      <w:r w:rsidRPr="003E5E7A">
        <w:rPr>
          <w:sz w:val="22"/>
          <w:szCs w:val="22"/>
        </w:rPr>
        <w:t xml:space="preserve"> o revolving </w:t>
      </w:r>
      <w:proofErr w:type="spellStart"/>
      <w:r w:rsidRPr="003E5E7A">
        <w:rPr>
          <w:sz w:val="22"/>
          <w:szCs w:val="22"/>
        </w:rPr>
        <w:t>doors</w:t>
      </w:r>
      <w:proofErr w:type="spellEnd"/>
      <w:r w:rsidRPr="003E5E7A">
        <w:rPr>
          <w:sz w:val="22"/>
          <w:szCs w:val="22"/>
        </w:rPr>
        <w:t>):</w:t>
      </w:r>
    </w:p>
    <w:p w:rsidR="003E5E7A" w:rsidRPr="003E5E7A" w:rsidRDefault="003E5E7A" w:rsidP="003E5E7A">
      <w:pPr>
        <w:pStyle w:val="Paragrafoelenco"/>
        <w:numPr>
          <w:ilvl w:val="0"/>
          <w:numId w:val="11"/>
        </w:numPr>
        <w:spacing w:before="40" w:after="40" w:line="220" w:lineRule="exact"/>
        <w:ind w:left="284" w:hanging="284"/>
        <w:jc w:val="both"/>
        <w:rPr>
          <w:rFonts w:ascii="Times New Roman" w:eastAsia="Times New Roman" w:hAnsi="Times New Roman" w:cs="Times New Roman"/>
          <w:lang w:eastAsia="it-IT"/>
        </w:rPr>
      </w:pPr>
      <w:r w:rsidRPr="003E5E7A">
        <w:rPr>
          <w:rFonts w:ascii="Times New Roman" w:hAnsi="Times New Roman" w:cs="Times New Roman"/>
        </w:rPr>
        <w:t>consapevole del divieto di “</w:t>
      </w:r>
      <w:proofErr w:type="spellStart"/>
      <w:r w:rsidRPr="003E5E7A">
        <w:rPr>
          <w:rFonts w:ascii="Times New Roman" w:hAnsi="Times New Roman" w:cs="Times New Roman"/>
        </w:rPr>
        <w:t>pantouflage</w:t>
      </w:r>
      <w:proofErr w:type="spellEnd"/>
      <w:r w:rsidRPr="003E5E7A">
        <w:rPr>
          <w:rFonts w:ascii="Times New Roman" w:hAnsi="Times New Roman" w:cs="Times New Roman"/>
        </w:rPr>
        <w:t>”, di non aver concluso e di impegnarsi a non concludere contratti di lavoro subordinato o autonomo e a non attribuire incarichi ad ex dipendenti che hanno esercitato poteri autoritativi o negoziali per conto della Difesa nei confronti dell’operatore economico, nel triennio successivo alla cessazione del rapporto;</w:t>
      </w:r>
    </w:p>
    <w:p w:rsidR="0013524E" w:rsidRPr="003E5E7A" w:rsidRDefault="0013524E" w:rsidP="00344F8E">
      <w:pPr>
        <w:pStyle w:val="Paragrafoelenco"/>
        <w:numPr>
          <w:ilvl w:val="0"/>
          <w:numId w:val="11"/>
        </w:numPr>
        <w:spacing w:before="40" w:after="40" w:line="220" w:lineRule="exact"/>
        <w:ind w:left="284" w:hanging="284"/>
        <w:jc w:val="both"/>
        <w:rPr>
          <w:rFonts w:ascii="Times New Roman" w:eastAsia="Times New Roman" w:hAnsi="Times New Roman" w:cs="Times New Roman"/>
          <w:lang w:eastAsia="it-IT"/>
        </w:rPr>
      </w:pPr>
      <w:r w:rsidRPr="003E5E7A">
        <w:rPr>
          <w:rFonts w:ascii="Times New Roman" w:eastAsia="Times New Roman" w:hAnsi="Times New Roman" w:cs="Times New Roman"/>
          <w:lang w:eastAsia="it-IT"/>
        </w:rPr>
        <w:t xml:space="preserve">che è consapevole, ai sensi del predetto art. 53, comma 16-ter, </w:t>
      </w:r>
      <w:r w:rsidR="003E5E7A" w:rsidRPr="003E5E7A">
        <w:rPr>
          <w:rFonts w:ascii="Times New Roman" w:eastAsia="Times New Roman" w:hAnsi="Times New Roman" w:cs="Times New Roman"/>
          <w:lang w:eastAsia="it-IT"/>
        </w:rPr>
        <w:t xml:space="preserve">che </w:t>
      </w:r>
      <w:r w:rsidRPr="003E5E7A">
        <w:rPr>
          <w:rFonts w:ascii="Times New Roman" w:eastAsia="Times New Roman" w:hAnsi="Times New Roman" w:cs="Times New Roman"/>
          <w:lang w:eastAsia="it-IT"/>
        </w:rPr>
        <w:t>i contratti conclusi e gli incarichi conferiti in violazione di tali prescrizioni sono nulli e che è fatto divieto ai soggetti privati che li hanno conclusi o conferiti di contrattare con le pubbliche amministrazioni per i successivi tre anni, con l'obbligo di restituzione dei compensi eventualmente percepiti e accertati ad essi riferiti.</w:t>
      </w:r>
    </w:p>
    <w:p w:rsidR="005C007E" w:rsidRPr="003E5E7A" w:rsidRDefault="005C007E" w:rsidP="00344F8E">
      <w:pPr>
        <w:pStyle w:val="NormaleWeb"/>
        <w:spacing w:before="40" w:beforeAutospacing="0" w:after="40" w:afterAutospacing="0" w:line="220" w:lineRule="exact"/>
        <w:rPr>
          <w:rFonts w:eastAsia="Times New Roman"/>
          <w:sz w:val="22"/>
          <w:szCs w:val="22"/>
        </w:rPr>
      </w:pPr>
      <w:r w:rsidRPr="003E5E7A">
        <w:rPr>
          <w:rFonts w:eastAsia="Times New Roman"/>
          <w:sz w:val="22"/>
          <w:szCs w:val="22"/>
        </w:rPr>
        <w:t>Il sottoscritto autorizza espressamente, ai sensi e per gli effetti di cui al D. Lgs. 196/2003 al trattamento dei propri dati personali, alla loro eventuale comunicazione e/o pubblicazione secondo la normativa vigente.</w:t>
      </w:r>
    </w:p>
    <w:p w:rsidR="004B7912" w:rsidRPr="003E5E7A" w:rsidRDefault="004B7912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DF55F0">
        <w:rPr>
          <w:b/>
          <w:sz w:val="22"/>
          <w:szCs w:val="22"/>
        </w:rPr>
        <w:t>Allego copia del documento di riconoscimento</w:t>
      </w:r>
      <w:r w:rsidRPr="003E5E7A">
        <w:rPr>
          <w:sz w:val="22"/>
          <w:szCs w:val="22"/>
        </w:rPr>
        <w:t xml:space="preserve"> da cui è rilevabile la firma:</w:t>
      </w:r>
    </w:p>
    <w:p w:rsidR="004B7912" w:rsidRPr="003E5E7A" w:rsidRDefault="004B7912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>tipo ___________________________________________ n. ______________________________</w:t>
      </w:r>
    </w:p>
    <w:p w:rsidR="004B7912" w:rsidRPr="003E5E7A" w:rsidRDefault="004B7912" w:rsidP="00344F8E">
      <w:pPr>
        <w:autoSpaceDE w:val="0"/>
        <w:autoSpaceDN w:val="0"/>
        <w:adjustRightInd w:val="0"/>
        <w:spacing w:before="40" w:after="40" w:line="220" w:lineRule="exact"/>
        <w:rPr>
          <w:sz w:val="22"/>
          <w:szCs w:val="22"/>
        </w:rPr>
      </w:pPr>
      <w:r w:rsidRPr="003E5E7A">
        <w:rPr>
          <w:sz w:val="22"/>
          <w:szCs w:val="22"/>
        </w:rPr>
        <w:t>rilasciato da ________________________________________ il ___________________________.</w:t>
      </w:r>
    </w:p>
    <w:p w:rsidR="004B5BC2" w:rsidRPr="003E5E7A" w:rsidRDefault="004B7912" w:rsidP="00344F8E">
      <w:pPr>
        <w:pStyle w:val="NormaleWeb"/>
        <w:spacing w:before="40" w:beforeAutospacing="0" w:after="40" w:afterAutospacing="0" w:line="220" w:lineRule="exact"/>
        <w:rPr>
          <w:rFonts w:eastAsia="Times New Roman"/>
          <w:sz w:val="22"/>
          <w:szCs w:val="22"/>
        </w:rPr>
      </w:pPr>
      <w:r w:rsidRPr="003E5E7A">
        <w:rPr>
          <w:rFonts w:eastAsia="Times New Roman"/>
          <w:sz w:val="22"/>
          <w:szCs w:val="22"/>
        </w:rPr>
        <w:t xml:space="preserve">Luogo e data ______________________. </w:t>
      </w:r>
    </w:p>
    <w:p w:rsidR="00B951E5" w:rsidRPr="003E5E7A" w:rsidRDefault="00B951E5" w:rsidP="00344F8E">
      <w:pPr>
        <w:pStyle w:val="NormaleWeb"/>
        <w:spacing w:before="40" w:beforeAutospacing="0" w:after="40" w:afterAutospacing="0" w:line="220" w:lineRule="exact"/>
        <w:rPr>
          <w:rFonts w:eastAsia="Times New Roman"/>
          <w:sz w:val="22"/>
          <w:szCs w:val="22"/>
        </w:rPr>
      </w:pPr>
      <w:r w:rsidRPr="003E5E7A">
        <w:rPr>
          <w:rFonts w:eastAsia="Times New Roman"/>
          <w:sz w:val="22"/>
          <w:szCs w:val="22"/>
        </w:rPr>
        <w:t>La presente è rilasciata ai sensi degli artt. 46 e 47 del D.P.R. n. 445 del 28/12/2000</w:t>
      </w:r>
      <w:r w:rsidR="00F634BD" w:rsidRPr="003E5E7A">
        <w:rPr>
          <w:rFonts w:eastAsia="Times New Roman"/>
          <w:sz w:val="22"/>
          <w:szCs w:val="22"/>
        </w:rPr>
        <w:t>.</w:t>
      </w:r>
    </w:p>
    <w:p w:rsidR="005C007E" w:rsidRPr="003E5E7A" w:rsidRDefault="005C007E" w:rsidP="00344F8E">
      <w:pPr>
        <w:pStyle w:val="NormaleWeb"/>
        <w:spacing w:before="40" w:beforeAutospacing="0" w:after="40" w:afterAutospacing="0" w:line="220" w:lineRule="exact"/>
        <w:ind w:left="284"/>
        <w:rPr>
          <w:sz w:val="22"/>
          <w:szCs w:val="22"/>
        </w:rPr>
      </w:pPr>
    </w:p>
    <w:p w:rsidR="005C007E" w:rsidRPr="003E5E7A" w:rsidRDefault="005C007E" w:rsidP="00344F8E">
      <w:pPr>
        <w:spacing w:before="40" w:after="40" w:line="220" w:lineRule="exact"/>
        <w:rPr>
          <w:sz w:val="22"/>
          <w:szCs w:val="22"/>
        </w:rPr>
      </w:pPr>
      <w:proofErr w:type="gramStart"/>
      <w:r w:rsidRPr="003E5E7A">
        <w:rPr>
          <w:sz w:val="22"/>
          <w:szCs w:val="22"/>
        </w:rPr>
        <w:t>Data:_</w:t>
      </w:r>
      <w:proofErr w:type="gramEnd"/>
      <w:r w:rsidRPr="003E5E7A">
        <w:rPr>
          <w:sz w:val="22"/>
          <w:szCs w:val="22"/>
        </w:rPr>
        <w:t>__________________</w:t>
      </w:r>
    </w:p>
    <w:p w:rsidR="005C007E" w:rsidRPr="003E5E7A" w:rsidRDefault="005C007E" w:rsidP="005C007E">
      <w:pPr>
        <w:spacing w:line="276" w:lineRule="auto"/>
        <w:ind w:left="6656" w:firstLine="424"/>
        <w:jc w:val="center"/>
        <w:rPr>
          <w:sz w:val="22"/>
          <w:szCs w:val="22"/>
        </w:rPr>
      </w:pPr>
      <w:r w:rsidRPr="003E5E7A">
        <w:rPr>
          <w:sz w:val="22"/>
          <w:szCs w:val="22"/>
        </w:rPr>
        <w:t>TIMBRO E FIRMA</w:t>
      </w:r>
    </w:p>
    <w:p w:rsidR="005C007E" w:rsidRPr="003E5E7A" w:rsidRDefault="005C007E" w:rsidP="005C007E">
      <w:pPr>
        <w:spacing w:line="276" w:lineRule="auto"/>
        <w:ind w:left="6656" w:firstLine="424"/>
        <w:jc w:val="center"/>
        <w:rPr>
          <w:sz w:val="22"/>
          <w:szCs w:val="22"/>
        </w:rPr>
      </w:pPr>
    </w:p>
    <w:p w:rsidR="005C007E" w:rsidRPr="003E5E7A" w:rsidRDefault="005C007E" w:rsidP="005C007E">
      <w:pPr>
        <w:spacing w:line="276" w:lineRule="auto"/>
        <w:ind w:left="6656" w:firstLine="424"/>
        <w:jc w:val="center"/>
        <w:rPr>
          <w:sz w:val="22"/>
          <w:szCs w:val="22"/>
        </w:rPr>
      </w:pPr>
    </w:p>
    <w:p w:rsidR="005C007E" w:rsidRPr="003E5E7A" w:rsidRDefault="005C007E" w:rsidP="005C007E">
      <w:pPr>
        <w:spacing w:line="276" w:lineRule="auto"/>
        <w:ind w:left="6656" w:firstLine="424"/>
        <w:jc w:val="center"/>
        <w:rPr>
          <w:b/>
          <w:i/>
          <w:sz w:val="22"/>
          <w:szCs w:val="22"/>
        </w:rPr>
      </w:pPr>
      <w:r w:rsidRPr="003E5E7A">
        <w:rPr>
          <w:sz w:val="22"/>
          <w:szCs w:val="22"/>
        </w:rPr>
        <w:t>______________________________</w:t>
      </w:r>
    </w:p>
    <w:p w:rsidR="005C007E" w:rsidRPr="00E57B19" w:rsidRDefault="005C007E" w:rsidP="004841CF">
      <w:pPr>
        <w:spacing w:line="276" w:lineRule="auto"/>
        <w:ind w:left="6656" w:firstLine="424"/>
        <w:jc w:val="center"/>
        <w:rPr>
          <w:rFonts w:ascii="Garamond" w:hAnsi="Garamond" w:cs="Arial"/>
          <w:b/>
          <w:i/>
          <w:sz w:val="18"/>
          <w:szCs w:val="18"/>
        </w:rPr>
      </w:pPr>
    </w:p>
    <w:sectPr w:rsidR="005C007E" w:rsidRPr="00E57B19" w:rsidSect="0004673F">
      <w:headerReference w:type="default" r:id="rId8"/>
      <w:headerReference w:type="first" r:id="rId9"/>
      <w:pgSz w:w="11906" w:h="16838"/>
      <w:pgMar w:top="284" w:right="720" w:bottom="0" w:left="720" w:header="152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B40" w:rsidRDefault="002A0B40" w:rsidP="000F5A48">
      <w:r>
        <w:separator/>
      </w:r>
    </w:p>
  </w:endnote>
  <w:endnote w:type="continuationSeparator" w:id="0">
    <w:p w:rsidR="002A0B40" w:rsidRDefault="002A0B40" w:rsidP="000F5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12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B40" w:rsidRDefault="002A0B40" w:rsidP="000F5A48">
      <w:r>
        <w:separator/>
      </w:r>
    </w:p>
  </w:footnote>
  <w:footnote w:type="continuationSeparator" w:id="0">
    <w:p w:rsidR="002A0B40" w:rsidRDefault="002A0B40" w:rsidP="000F5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5A48" w:rsidRDefault="000F5A48" w:rsidP="000F5A48">
    <w:pPr>
      <w:pStyle w:val="Intestazion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231" w:rsidRDefault="00D52231" w:rsidP="000F5A48">
    <w:pPr>
      <w:pStyle w:val="c1"/>
      <w:outlineLvl w:val="0"/>
      <w:rPr>
        <w:rFonts w:ascii="Garamond" w:hAnsi="Garamond"/>
        <w:color w:val="FFFFFF"/>
        <w:sz w:val="30"/>
        <w:szCs w:val="3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18E76DC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E0AC7"/>
    <w:multiLevelType w:val="hybridMultilevel"/>
    <w:tmpl w:val="606A5946"/>
    <w:lvl w:ilvl="0" w:tplc="3A8092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62EA1"/>
    <w:multiLevelType w:val="hybridMultilevel"/>
    <w:tmpl w:val="1F48791C"/>
    <w:lvl w:ilvl="0" w:tplc="877E82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837EC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2BB312E"/>
    <w:multiLevelType w:val="hybridMultilevel"/>
    <w:tmpl w:val="C02024CA"/>
    <w:lvl w:ilvl="0" w:tplc="9C8E5F40">
      <w:numFmt w:val="bullet"/>
      <w:lvlText w:val="-"/>
      <w:lvlJc w:val="left"/>
      <w:pPr>
        <w:tabs>
          <w:tab w:val="num" w:pos="568"/>
        </w:tabs>
        <w:ind w:left="568" w:hanging="360"/>
      </w:pPr>
      <w:rPr>
        <w:rFonts w:ascii="Garamond" w:eastAsiaTheme="minorHAnsi" w:hAnsi="Garamond" w:cs="Times New Roman" w:hint="default"/>
        <w:b w:val="0"/>
        <w:i w:val="0"/>
      </w:rPr>
    </w:lvl>
    <w:lvl w:ilvl="1" w:tplc="04100003" w:tentative="1">
      <w:start w:val="1"/>
      <w:numFmt w:val="bullet"/>
      <w:lvlText w:val="o"/>
      <w:lvlJc w:val="left"/>
      <w:pPr>
        <w:tabs>
          <w:tab w:val="num" w:pos="1288"/>
        </w:tabs>
        <w:ind w:left="12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08"/>
        </w:tabs>
        <w:ind w:left="20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728"/>
        </w:tabs>
        <w:ind w:left="27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448"/>
        </w:tabs>
        <w:ind w:left="34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888"/>
        </w:tabs>
        <w:ind w:left="48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08"/>
        </w:tabs>
        <w:ind w:left="56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17BA6917"/>
    <w:multiLevelType w:val="hybridMultilevel"/>
    <w:tmpl w:val="A2122B94"/>
    <w:lvl w:ilvl="0" w:tplc="67E680AA">
      <w:start w:val="1"/>
      <w:numFmt w:val="lowerLetter"/>
      <w:lvlText w:val="%1."/>
      <w:lvlJc w:val="left"/>
      <w:pPr>
        <w:ind w:left="644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80D544D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8BB7BEA"/>
    <w:multiLevelType w:val="hybridMultilevel"/>
    <w:tmpl w:val="05D2AD0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EA0CE5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D126579"/>
    <w:multiLevelType w:val="hybridMultilevel"/>
    <w:tmpl w:val="1A8A63D2"/>
    <w:lvl w:ilvl="0" w:tplc="8084E6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15F"/>
    <w:multiLevelType w:val="hybridMultilevel"/>
    <w:tmpl w:val="14660BF2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31909"/>
    <w:multiLevelType w:val="hybridMultilevel"/>
    <w:tmpl w:val="C180F11A"/>
    <w:lvl w:ilvl="0" w:tplc="1F3ED018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210A8"/>
    <w:multiLevelType w:val="hybridMultilevel"/>
    <w:tmpl w:val="CDA0FA1E"/>
    <w:lvl w:ilvl="0" w:tplc="5734F16E">
      <w:start w:val="2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0" w:hanging="360"/>
      </w:pPr>
    </w:lvl>
    <w:lvl w:ilvl="2" w:tplc="0410001B" w:tentative="1">
      <w:start w:val="1"/>
      <w:numFmt w:val="lowerRoman"/>
      <w:lvlText w:val="%3."/>
      <w:lvlJc w:val="right"/>
      <w:pPr>
        <w:ind w:left="2440" w:hanging="180"/>
      </w:pPr>
    </w:lvl>
    <w:lvl w:ilvl="3" w:tplc="0410000F" w:tentative="1">
      <w:start w:val="1"/>
      <w:numFmt w:val="decimal"/>
      <w:lvlText w:val="%4."/>
      <w:lvlJc w:val="left"/>
      <w:pPr>
        <w:ind w:left="3160" w:hanging="360"/>
      </w:pPr>
    </w:lvl>
    <w:lvl w:ilvl="4" w:tplc="04100019" w:tentative="1">
      <w:start w:val="1"/>
      <w:numFmt w:val="lowerLetter"/>
      <w:lvlText w:val="%5."/>
      <w:lvlJc w:val="left"/>
      <w:pPr>
        <w:ind w:left="3880" w:hanging="360"/>
      </w:pPr>
    </w:lvl>
    <w:lvl w:ilvl="5" w:tplc="0410001B" w:tentative="1">
      <w:start w:val="1"/>
      <w:numFmt w:val="lowerRoman"/>
      <w:lvlText w:val="%6."/>
      <w:lvlJc w:val="right"/>
      <w:pPr>
        <w:ind w:left="4600" w:hanging="180"/>
      </w:pPr>
    </w:lvl>
    <w:lvl w:ilvl="6" w:tplc="0410000F" w:tentative="1">
      <w:start w:val="1"/>
      <w:numFmt w:val="decimal"/>
      <w:lvlText w:val="%7."/>
      <w:lvlJc w:val="left"/>
      <w:pPr>
        <w:ind w:left="5320" w:hanging="360"/>
      </w:pPr>
    </w:lvl>
    <w:lvl w:ilvl="7" w:tplc="04100019" w:tentative="1">
      <w:start w:val="1"/>
      <w:numFmt w:val="lowerLetter"/>
      <w:lvlText w:val="%8."/>
      <w:lvlJc w:val="left"/>
      <w:pPr>
        <w:ind w:left="6040" w:hanging="360"/>
      </w:pPr>
    </w:lvl>
    <w:lvl w:ilvl="8" w:tplc="0410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3" w15:restartNumberingAfterBreak="0">
    <w:nsid w:val="278B49D9"/>
    <w:multiLevelType w:val="hybridMultilevel"/>
    <w:tmpl w:val="9B988B34"/>
    <w:lvl w:ilvl="0" w:tplc="7DCA3464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90894"/>
    <w:multiLevelType w:val="hybridMultilevel"/>
    <w:tmpl w:val="4E86D754"/>
    <w:lvl w:ilvl="0" w:tplc="B140590E"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2B576A5E"/>
    <w:multiLevelType w:val="hybridMultilevel"/>
    <w:tmpl w:val="C4883F16"/>
    <w:lvl w:ilvl="0" w:tplc="59F0D098">
      <w:start w:val="1"/>
      <w:numFmt w:val="decimal"/>
      <w:lvlText w:val="3.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FA5E82"/>
    <w:multiLevelType w:val="hybridMultilevel"/>
    <w:tmpl w:val="E33E82A8"/>
    <w:lvl w:ilvl="0" w:tplc="877E82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5D44BC4"/>
    <w:multiLevelType w:val="multilevel"/>
    <w:tmpl w:val="70305A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2"/>
        <w:szCs w:val="22"/>
        <w:u w:val="none"/>
      </w:rPr>
    </w:lvl>
    <w:lvl w:ilvl="1">
      <w:start w:val="10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68541F0"/>
    <w:multiLevelType w:val="hybridMultilevel"/>
    <w:tmpl w:val="B6F42060"/>
    <w:lvl w:ilvl="0" w:tplc="B140590E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37113BFE"/>
    <w:multiLevelType w:val="hybridMultilevel"/>
    <w:tmpl w:val="F15AA26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437D2"/>
    <w:multiLevelType w:val="hybridMultilevel"/>
    <w:tmpl w:val="403CC1CC"/>
    <w:lvl w:ilvl="0" w:tplc="99E0A9D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i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44495F"/>
    <w:multiLevelType w:val="hybridMultilevel"/>
    <w:tmpl w:val="7144C3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43D02"/>
    <w:multiLevelType w:val="hybridMultilevel"/>
    <w:tmpl w:val="70724EE0"/>
    <w:lvl w:ilvl="0" w:tplc="0410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2C7219A"/>
    <w:multiLevelType w:val="hybridMultilevel"/>
    <w:tmpl w:val="3E2EC454"/>
    <w:lvl w:ilvl="0" w:tplc="272C0D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907B2D"/>
    <w:multiLevelType w:val="hybridMultilevel"/>
    <w:tmpl w:val="9C422CF8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711E2"/>
    <w:multiLevelType w:val="hybridMultilevel"/>
    <w:tmpl w:val="64044654"/>
    <w:lvl w:ilvl="0" w:tplc="04100019">
      <w:start w:val="1"/>
      <w:numFmt w:val="lowerLetter"/>
      <w:lvlText w:val="%1."/>
      <w:lvlJc w:val="left"/>
      <w:pPr>
        <w:ind w:left="85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6" w:hanging="360"/>
      </w:pPr>
    </w:lvl>
    <w:lvl w:ilvl="2" w:tplc="0410001B" w:tentative="1">
      <w:start w:val="1"/>
      <w:numFmt w:val="lowerRoman"/>
      <w:lvlText w:val="%3."/>
      <w:lvlJc w:val="right"/>
      <w:pPr>
        <w:ind w:left="2366" w:hanging="180"/>
      </w:pPr>
    </w:lvl>
    <w:lvl w:ilvl="3" w:tplc="0410000F" w:tentative="1">
      <w:start w:val="1"/>
      <w:numFmt w:val="decimal"/>
      <w:lvlText w:val="%4."/>
      <w:lvlJc w:val="left"/>
      <w:pPr>
        <w:ind w:left="3086" w:hanging="360"/>
      </w:pPr>
    </w:lvl>
    <w:lvl w:ilvl="4" w:tplc="04100019" w:tentative="1">
      <w:start w:val="1"/>
      <w:numFmt w:val="lowerLetter"/>
      <w:lvlText w:val="%5."/>
      <w:lvlJc w:val="left"/>
      <w:pPr>
        <w:ind w:left="3806" w:hanging="360"/>
      </w:pPr>
    </w:lvl>
    <w:lvl w:ilvl="5" w:tplc="0410001B" w:tentative="1">
      <w:start w:val="1"/>
      <w:numFmt w:val="lowerRoman"/>
      <w:lvlText w:val="%6."/>
      <w:lvlJc w:val="right"/>
      <w:pPr>
        <w:ind w:left="4526" w:hanging="180"/>
      </w:pPr>
    </w:lvl>
    <w:lvl w:ilvl="6" w:tplc="0410000F" w:tentative="1">
      <w:start w:val="1"/>
      <w:numFmt w:val="decimal"/>
      <w:lvlText w:val="%7."/>
      <w:lvlJc w:val="left"/>
      <w:pPr>
        <w:ind w:left="5246" w:hanging="360"/>
      </w:pPr>
    </w:lvl>
    <w:lvl w:ilvl="7" w:tplc="04100019" w:tentative="1">
      <w:start w:val="1"/>
      <w:numFmt w:val="lowerLetter"/>
      <w:lvlText w:val="%8."/>
      <w:lvlJc w:val="left"/>
      <w:pPr>
        <w:ind w:left="5966" w:hanging="360"/>
      </w:pPr>
    </w:lvl>
    <w:lvl w:ilvl="8" w:tplc="0410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6" w15:restartNumberingAfterBreak="0">
    <w:nsid w:val="47AC650F"/>
    <w:multiLevelType w:val="hybridMultilevel"/>
    <w:tmpl w:val="93603C68"/>
    <w:lvl w:ilvl="0" w:tplc="99E0A9DA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4A531A4F"/>
    <w:multiLevelType w:val="hybridMultilevel"/>
    <w:tmpl w:val="AEEAE0B0"/>
    <w:lvl w:ilvl="0" w:tplc="8F38C9BA">
      <w:start w:val="1"/>
      <w:numFmt w:val="bullet"/>
      <w:lvlText w:val=""/>
      <w:lvlJc w:val="left"/>
      <w:pPr>
        <w:ind w:left="1004" w:hanging="360"/>
      </w:pPr>
      <w:rPr>
        <w:rFonts w:ascii="Wingdings 2" w:hAnsi="Wingdings 2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4C797ED5"/>
    <w:multiLevelType w:val="hybridMultilevel"/>
    <w:tmpl w:val="F87C31B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95EFF"/>
    <w:multiLevelType w:val="hybridMultilevel"/>
    <w:tmpl w:val="703AE5AA"/>
    <w:lvl w:ilvl="0" w:tplc="54DE29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26F94"/>
    <w:multiLevelType w:val="hybridMultilevel"/>
    <w:tmpl w:val="B6125F5A"/>
    <w:lvl w:ilvl="0" w:tplc="15AE0862">
      <w:numFmt w:val="bullet"/>
      <w:lvlText w:val=".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64521"/>
    <w:multiLevelType w:val="hybridMultilevel"/>
    <w:tmpl w:val="66FE75F0"/>
    <w:lvl w:ilvl="0" w:tplc="FC72639A">
      <w:start w:val="1"/>
      <w:numFmt w:val="decimal"/>
      <w:lvlText w:val="(%1)"/>
      <w:lvlJc w:val="left"/>
      <w:pPr>
        <w:ind w:left="85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646" w:hanging="360"/>
      </w:pPr>
    </w:lvl>
    <w:lvl w:ilvl="2" w:tplc="0410001B" w:tentative="1">
      <w:start w:val="1"/>
      <w:numFmt w:val="lowerRoman"/>
      <w:lvlText w:val="%3."/>
      <w:lvlJc w:val="right"/>
      <w:pPr>
        <w:ind w:left="2366" w:hanging="180"/>
      </w:pPr>
    </w:lvl>
    <w:lvl w:ilvl="3" w:tplc="0410000F" w:tentative="1">
      <w:start w:val="1"/>
      <w:numFmt w:val="decimal"/>
      <w:lvlText w:val="%4."/>
      <w:lvlJc w:val="left"/>
      <w:pPr>
        <w:ind w:left="3086" w:hanging="360"/>
      </w:pPr>
    </w:lvl>
    <w:lvl w:ilvl="4" w:tplc="04100019" w:tentative="1">
      <w:start w:val="1"/>
      <w:numFmt w:val="lowerLetter"/>
      <w:lvlText w:val="%5."/>
      <w:lvlJc w:val="left"/>
      <w:pPr>
        <w:ind w:left="3806" w:hanging="360"/>
      </w:pPr>
    </w:lvl>
    <w:lvl w:ilvl="5" w:tplc="0410001B" w:tentative="1">
      <w:start w:val="1"/>
      <w:numFmt w:val="lowerRoman"/>
      <w:lvlText w:val="%6."/>
      <w:lvlJc w:val="right"/>
      <w:pPr>
        <w:ind w:left="4526" w:hanging="180"/>
      </w:pPr>
    </w:lvl>
    <w:lvl w:ilvl="6" w:tplc="0410000F" w:tentative="1">
      <w:start w:val="1"/>
      <w:numFmt w:val="decimal"/>
      <w:lvlText w:val="%7."/>
      <w:lvlJc w:val="left"/>
      <w:pPr>
        <w:ind w:left="5246" w:hanging="360"/>
      </w:pPr>
    </w:lvl>
    <w:lvl w:ilvl="7" w:tplc="04100019" w:tentative="1">
      <w:start w:val="1"/>
      <w:numFmt w:val="lowerLetter"/>
      <w:lvlText w:val="%8."/>
      <w:lvlJc w:val="left"/>
      <w:pPr>
        <w:ind w:left="5966" w:hanging="360"/>
      </w:pPr>
    </w:lvl>
    <w:lvl w:ilvl="8" w:tplc="0410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2" w15:restartNumberingAfterBreak="0">
    <w:nsid w:val="642F32EC"/>
    <w:multiLevelType w:val="hybridMultilevel"/>
    <w:tmpl w:val="66FE75F0"/>
    <w:lvl w:ilvl="0" w:tplc="FC72639A">
      <w:start w:val="1"/>
      <w:numFmt w:val="decimal"/>
      <w:lvlText w:val="(%1)"/>
      <w:lvlJc w:val="left"/>
      <w:pPr>
        <w:ind w:left="64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2" w:hanging="360"/>
      </w:pPr>
    </w:lvl>
    <w:lvl w:ilvl="2" w:tplc="0410001B" w:tentative="1">
      <w:start w:val="1"/>
      <w:numFmt w:val="lowerRoman"/>
      <w:lvlText w:val="%3."/>
      <w:lvlJc w:val="right"/>
      <w:pPr>
        <w:ind w:left="2162" w:hanging="180"/>
      </w:pPr>
    </w:lvl>
    <w:lvl w:ilvl="3" w:tplc="0410000F" w:tentative="1">
      <w:start w:val="1"/>
      <w:numFmt w:val="decimal"/>
      <w:lvlText w:val="%4."/>
      <w:lvlJc w:val="left"/>
      <w:pPr>
        <w:ind w:left="2882" w:hanging="360"/>
      </w:pPr>
    </w:lvl>
    <w:lvl w:ilvl="4" w:tplc="04100019" w:tentative="1">
      <w:start w:val="1"/>
      <w:numFmt w:val="lowerLetter"/>
      <w:lvlText w:val="%5."/>
      <w:lvlJc w:val="left"/>
      <w:pPr>
        <w:ind w:left="3602" w:hanging="360"/>
      </w:pPr>
    </w:lvl>
    <w:lvl w:ilvl="5" w:tplc="0410001B" w:tentative="1">
      <w:start w:val="1"/>
      <w:numFmt w:val="lowerRoman"/>
      <w:lvlText w:val="%6."/>
      <w:lvlJc w:val="right"/>
      <w:pPr>
        <w:ind w:left="4322" w:hanging="180"/>
      </w:pPr>
    </w:lvl>
    <w:lvl w:ilvl="6" w:tplc="0410000F" w:tentative="1">
      <w:start w:val="1"/>
      <w:numFmt w:val="decimal"/>
      <w:lvlText w:val="%7."/>
      <w:lvlJc w:val="left"/>
      <w:pPr>
        <w:ind w:left="5042" w:hanging="360"/>
      </w:pPr>
    </w:lvl>
    <w:lvl w:ilvl="7" w:tplc="04100019" w:tentative="1">
      <w:start w:val="1"/>
      <w:numFmt w:val="lowerLetter"/>
      <w:lvlText w:val="%8."/>
      <w:lvlJc w:val="left"/>
      <w:pPr>
        <w:ind w:left="5762" w:hanging="360"/>
      </w:pPr>
    </w:lvl>
    <w:lvl w:ilvl="8" w:tplc="0410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3" w15:restartNumberingAfterBreak="0">
    <w:nsid w:val="643E6F67"/>
    <w:multiLevelType w:val="hybridMultilevel"/>
    <w:tmpl w:val="24367722"/>
    <w:lvl w:ilvl="0" w:tplc="99E0A9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90F2A"/>
    <w:multiLevelType w:val="hybridMultilevel"/>
    <w:tmpl w:val="3A8670C4"/>
    <w:lvl w:ilvl="0" w:tplc="99E0A9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C32E35"/>
    <w:multiLevelType w:val="hybridMultilevel"/>
    <w:tmpl w:val="E57ED554"/>
    <w:lvl w:ilvl="0" w:tplc="99E0A9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3B6A75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E5F11D2"/>
    <w:multiLevelType w:val="hybridMultilevel"/>
    <w:tmpl w:val="FF32A68E"/>
    <w:lvl w:ilvl="0" w:tplc="D55E260E">
      <w:start w:val="1"/>
      <w:numFmt w:val="decimal"/>
      <w:lvlText w:val="2.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F38C9BA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4C4BB7"/>
    <w:multiLevelType w:val="hybridMultilevel"/>
    <w:tmpl w:val="5C84B9B4"/>
    <w:lvl w:ilvl="0" w:tplc="99E0A9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1C7A73"/>
    <w:multiLevelType w:val="hybridMultilevel"/>
    <w:tmpl w:val="7250F74C"/>
    <w:lvl w:ilvl="0" w:tplc="A5EAA980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" w:hint="default"/>
        <w:b w:val="0"/>
        <w:i w:val="0"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13661"/>
    <w:multiLevelType w:val="multilevel"/>
    <w:tmpl w:val="B4E4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F161D2"/>
    <w:multiLevelType w:val="hybridMultilevel"/>
    <w:tmpl w:val="EFD8B318"/>
    <w:lvl w:ilvl="0" w:tplc="04100019">
      <w:start w:val="1"/>
      <w:numFmt w:val="lowerLetter"/>
      <w:lvlText w:val="%1."/>
      <w:lvlJc w:val="left"/>
      <w:pPr>
        <w:ind w:left="64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2" w:hanging="360"/>
      </w:pPr>
    </w:lvl>
    <w:lvl w:ilvl="2" w:tplc="0410001B" w:tentative="1">
      <w:start w:val="1"/>
      <w:numFmt w:val="lowerRoman"/>
      <w:lvlText w:val="%3."/>
      <w:lvlJc w:val="right"/>
      <w:pPr>
        <w:ind w:left="2162" w:hanging="180"/>
      </w:pPr>
    </w:lvl>
    <w:lvl w:ilvl="3" w:tplc="0410000F" w:tentative="1">
      <w:start w:val="1"/>
      <w:numFmt w:val="decimal"/>
      <w:lvlText w:val="%4."/>
      <w:lvlJc w:val="left"/>
      <w:pPr>
        <w:ind w:left="2882" w:hanging="360"/>
      </w:pPr>
    </w:lvl>
    <w:lvl w:ilvl="4" w:tplc="04100019" w:tentative="1">
      <w:start w:val="1"/>
      <w:numFmt w:val="lowerLetter"/>
      <w:lvlText w:val="%5."/>
      <w:lvlJc w:val="left"/>
      <w:pPr>
        <w:ind w:left="3602" w:hanging="360"/>
      </w:pPr>
    </w:lvl>
    <w:lvl w:ilvl="5" w:tplc="0410001B" w:tentative="1">
      <w:start w:val="1"/>
      <w:numFmt w:val="lowerRoman"/>
      <w:lvlText w:val="%6."/>
      <w:lvlJc w:val="right"/>
      <w:pPr>
        <w:ind w:left="4322" w:hanging="180"/>
      </w:pPr>
    </w:lvl>
    <w:lvl w:ilvl="6" w:tplc="0410000F" w:tentative="1">
      <w:start w:val="1"/>
      <w:numFmt w:val="decimal"/>
      <w:lvlText w:val="%7."/>
      <w:lvlJc w:val="left"/>
      <w:pPr>
        <w:ind w:left="5042" w:hanging="360"/>
      </w:pPr>
    </w:lvl>
    <w:lvl w:ilvl="7" w:tplc="04100019" w:tentative="1">
      <w:start w:val="1"/>
      <w:numFmt w:val="lowerLetter"/>
      <w:lvlText w:val="%8."/>
      <w:lvlJc w:val="left"/>
      <w:pPr>
        <w:ind w:left="5762" w:hanging="360"/>
      </w:pPr>
    </w:lvl>
    <w:lvl w:ilvl="8" w:tplc="0410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2" w15:restartNumberingAfterBreak="0">
    <w:nsid w:val="76BC521E"/>
    <w:multiLevelType w:val="hybridMultilevel"/>
    <w:tmpl w:val="DFE62DBE"/>
    <w:lvl w:ilvl="0" w:tplc="15AE0862">
      <w:numFmt w:val="bullet"/>
      <w:lvlText w:val=".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275AB1"/>
    <w:multiLevelType w:val="hybridMultilevel"/>
    <w:tmpl w:val="FC060730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91D1457"/>
    <w:multiLevelType w:val="hybridMultilevel"/>
    <w:tmpl w:val="032ADAF4"/>
    <w:lvl w:ilvl="0" w:tplc="8F38C9BA">
      <w:start w:val="1"/>
      <w:numFmt w:val="bullet"/>
      <w:lvlText w:val=""/>
      <w:lvlJc w:val="left"/>
      <w:pPr>
        <w:ind w:left="767" w:hanging="360"/>
      </w:pPr>
      <w:rPr>
        <w:rFonts w:ascii="Wingdings 2" w:hAnsi="Wingdings 2" w:hint="default"/>
      </w:rPr>
    </w:lvl>
    <w:lvl w:ilvl="1" w:tplc="0410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5" w15:restartNumberingAfterBreak="0">
    <w:nsid w:val="7FB100F4"/>
    <w:multiLevelType w:val="hybridMultilevel"/>
    <w:tmpl w:val="FDE283C8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36"/>
  </w:num>
  <w:num w:numId="4">
    <w:abstractNumId w:val="6"/>
  </w:num>
  <w:num w:numId="5">
    <w:abstractNumId w:val="10"/>
  </w:num>
  <w:num w:numId="6">
    <w:abstractNumId w:val="29"/>
  </w:num>
  <w:num w:numId="7">
    <w:abstractNumId w:val="24"/>
  </w:num>
  <w:num w:numId="8">
    <w:abstractNumId w:val="26"/>
  </w:num>
  <w:num w:numId="9">
    <w:abstractNumId w:val="22"/>
  </w:num>
  <w:num w:numId="10">
    <w:abstractNumId w:val="31"/>
  </w:num>
  <w:num w:numId="11">
    <w:abstractNumId w:val="14"/>
  </w:num>
  <w:num w:numId="12">
    <w:abstractNumId w:val="42"/>
  </w:num>
  <w:num w:numId="13">
    <w:abstractNumId w:val="0"/>
  </w:num>
  <w:num w:numId="14">
    <w:abstractNumId w:val="32"/>
  </w:num>
  <w:num w:numId="15">
    <w:abstractNumId w:val="43"/>
  </w:num>
  <w:num w:numId="16">
    <w:abstractNumId w:val="11"/>
  </w:num>
  <w:num w:numId="17">
    <w:abstractNumId w:val="34"/>
  </w:num>
  <w:num w:numId="18">
    <w:abstractNumId w:val="35"/>
  </w:num>
  <w:num w:numId="19">
    <w:abstractNumId w:val="33"/>
  </w:num>
  <w:num w:numId="20">
    <w:abstractNumId w:val="20"/>
  </w:num>
  <w:num w:numId="21">
    <w:abstractNumId w:val="15"/>
  </w:num>
  <w:num w:numId="22">
    <w:abstractNumId w:val="37"/>
  </w:num>
  <w:num w:numId="23">
    <w:abstractNumId w:val="4"/>
  </w:num>
  <w:num w:numId="24">
    <w:abstractNumId w:val="2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27"/>
  </w:num>
  <w:num w:numId="28">
    <w:abstractNumId w:val="44"/>
  </w:num>
  <w:num w:numId="29">
    <w:abstractNumId w:val="38"/>
  </w:num>
  <w:num w:numId="30">
    <w:abstractNumId w:val="39"/>
  </w:num>
  <w:num w:numId="31">
    <w:abstractNumId w:val="18"/>
  </w:num>
  <w:num w:numId="32">
    <w:abstractNumId w:val="7"/>
  </w:num>
  <w:num w:numId="33">
    <w:abstractNumId w:val="12"/>
  </w:num>
  <w:num w:numId="34">
    <w:abstractNumId w:val="13"/>
  </w:num>
  <w:num w:numId="35">
    <w:abstractNumId w:val="25"/>
  </w:num>
  <w:num w:numId="36">
    <w:abstractNumId w:val="41"/>
  </w:num>
  <w:num w:numId="37">
    <w:abstractNumId w:val="30"/>
  </w:num>
  <w:num w:numId="38">
    <w:abstractNumId w:val="19"/>
  </w:num>
  <w:num w:numId="39">
    <w:abstractNumId w:val="28"/>
  </w:num>
  <w:num w:numId="40">
    <w:abstractNumId w:val="21"/>
  </w:num>
  <w:num w:numId="4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45"/>
  </w:num>
  <w:num w:numId="44">
    <w:abstractNumId w:val="23"/>
  </w:num>
  <w:num w:numId="45">
    <w:abstractNumId w:val="9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4BC2"/>
    <w:rsid w:val="000131B6"/>
    <w:rsid w:val="00016D35"/>
    <w:rsid w:val="00036932"/>
    <w:rsid w:val="00037300"/>
    <w:rsid w:val="00041A01"/>
    <w:rsid w:val="00041C3C"/>
    <w:rsid w:val="0004603E"/>
    <w:rsid w:val="0004673F"/>
    <w:rsid w:val="000609A1"/>
    <w:rsid w:val="00071CB5"/>
    <w:rsid w:val="0008245C"/>
    <w:rsid w:val="000C03D3"/>
    <w:rsid w:val="000C2FCA"/>
    <w:rsid w:val="000C3D02"/>
    <w:rsid w:val="000D53A8"/>
    <w:rsid w:val="000E1DF5"/>
    <w:rsid w:val="000E3DDD"/>
    <w:rsid w:val="000E6F7A"/>
    <w:rsid w:val="000F5A48"/>
    <w:rsid w:val="00107BC3"/>
    <w:rsid w:val="00123C25"/>
    <w:rsid w:val="0012772B"/>
    <w:rsid w:val="00133A92"/>
    <w:rsid w:val="001341B9"/>
    <w:rsid w:val="0013524E"/>
    <w:rsid w:val="001441AE"/>
    <w:rsid w:val="00152765"/>
    <w:rsid w:val="00154680"/>
    <w:rsid w:val="00156041"/>
    <w:rsid w:val="00166BF0"/>
    <w:rsid w:val="0016754A"/>
    <w:rsid w:val="001708F9"/>
    <w:rsid w:val="00174804"/>
    <w:rsid w:val="0017785F"/>
    <w:rsid w:val="00185B25"/>
    <w:rsid w:val="001A3F00"/>
    <w:rsid w:val="001B2DB9"/>
    <w:rsid w:val="001C46C3"/>
    <w:rsid w:val="001D0A5B"/>
    <w:rsid w:val="001D388A"/>
    <w:rsid w:val="001E067F"/>
    <w:rsid w:val="001F2891"/>
    <w:rsid w:val="001F31B0"/>
    <w:rsid w:val="0020347F"/>
    <w:rsid w:val="00210032"/>
    <w:rsid w:val="002138AD"/>
    <w:rsid w:val="00214954"/>
    <w:rsid w:val="00215F6D"/>
    <w:rsid w:val="00221E6A"/>
    <w:rsid w:val="00246787"/>
    <w:rsid w:val="0024740C"/>
    <w:rsid w:val="00247DA6"/>
    <w:rsid w:val="0025329D"/>
    <w:rsid w:val="00261C00"/>
    <w:rsid w:val="00264190"/>
    <w:rsid w:val="00281733"/>
    <w:rsid w:val="0028510E"/>
    <w:rsid w:val="00291306"/>
    <w:rsid w:val="002A0B40"/>
    <w:rsid w:val="002B113C"/>
    <w:rsid w:val="002B1C03"/>
    <w:rsid w:val="002C142D"/>
    <w:rsid w:val="002C24C9"/>
    <w:rsid w:val="002C4BC2"/>
    <w:rsid w:val="002C53A5"/>
    <w:rsid w:val="002D1C81"/>
    <w:rsid w:val="002D467A"/>
    <w:rsid w:val="002D5856"/>
    <w:rsid w:val="002E3727"/>
    <w:rsid w:val="002E3CDE"/>
    <w:rsid w:val="002F1F8E"/>
    <w:rsid w:val="002F41DE"/>
    <w:rsid w:val="00305107"/>
    <w:rsid w:val="00330AD5"/>
    <w:rsid w:val="00330F64"/>
    <w:rsid w:val="00340E47"/>
    <w:rsid w:val="003430F2"/>
    <w:rsid w:val="00344F8E"/>
    <w:rsid w:val="0034745B"/>
    <w:rsid w:val="00351CF0"/>
    <w:rsid w:val="003551B7"/>
    <w:rsid w:val="00367274"/>
    <w:rsid w:val="00367798"/>
    <w:rsid w:val="00380708"/>
    <w:rsid w:val="003811B5"/>
    <w:rsid w:val="003816D0"/>
    <w:rsid w:val="00396542"/>
    <w:rsid w:val="003A11E1"/>
    <w:rsid w:val="003A7974"/>
    <w:rsid w:val="003C6C60"/>
    <w:rsid w:val="003D5B29"/>
    <w:rsid w:val="003E5E7A"/>
    <w:rsid w:val="004000F9"/>
    <w:rsid w:val="004278BC"/>
    <w:rsid w:val="00432D66"/>
    <w:rsid w:val="00434C37"/>
    <w:rsid w:val="00436915"/>
    <w:rsid w:val="00460867"/>
    <w:rsid w:val="00461259"/>
    <w:rsid w:val="00465B4C"/>
    <w:rsid w:val="00465F3C"/>
    <w:rsid w:val="00475674"/>
    <w:rsid w:val="00482474"/>
    <w:rsid w:val="004830B3"/>
    <w:rsid w:val="004841CF"/>
    <w:rsid w:val="00484A75"/>
    <w:rsid w:val="00495811"/>
    <w:rsid w:val="004A11CC"/>
    <w:rsid w:val="004A2723"/>
    <w:rsid w:val="004A54DC"/>
    <w:rsid w:val="004B5BC2"/>
    <w:rsid w:val="004B7912"/>
    <w:rsid w:val="004C0164"/>
    <w:rsid w:val="004C4F7D"/>
    <w:rsid w:val="004C641F"/>
    <w:rsid w:val="004D531B"/>
    <w:rsid w:val="004E0A85"/>
    <w:rsid w:val="004E7084"/>
    <w:rsid w:val="004F55E0"/>
    <w:rsid w:val="004F7523"/>
    <w:rsid w:val="005036EF"/>
    <w:rsid w:val="00503AD1"/>
    <w:rsid w:val="00513EFE"/>
    <w:rsid w:val="00514A6A"/>
    <w:rsid w:val="00515A6A"/>
    <w:rsid w:val="005162A9"/>
    <w:rsid w:val="00527E23"/>
    <w:rsid w:val="00535AEC"/>
    <w:rsid w:val="0053666A"/>
    <w:rsid w:val="00537F9D"/>
    <w:rsid w:val="00555418"/>
    <w:rsid w:val="00560ECD"/>
    <w:rsid w:val="00563E75"/>
    <w:rsid w:val="00574F5F"/>
    <w:rsid w:val="00576A3B"/>
    <w:rsid w:val="00577BC6"/>
    <w:rsid w:val="00587DFE"/>
    <w:rsid w:val="005945EB"/>
    <w:rsid w:val="005960F1"/>
    <w:rsid w:val="005B5211"/>
    <w:rsid w:val="005B5F07"/>
    <w:rsid w:val="005B7BFE"/>
    <w:rsid w:val="005C007E"/>
    <w:rsid w:val="005C13C5"/>
    <w:rsid w:val="005D1B53"/>
    <w:rsid w:val="005E32CB"/>
    <w:rsid w:val="005E578E"/>
    <w:rsid w:val="005E7F1A"/>
    <w:rsid w:val="005F19CD"/>
    <w:rsid w:val="00636DB9"/>
    <w:rsid w:val="006521C4"/>
    <w:rsid w:val="00654787"/>
    <w:rsid w:val="0066087B"/>
    <w:rsid w:val="006609E4"/>
    <w:rsid w:val="00660D5E"/>
    <w:rsid w:val="00664DEA"/>
    <w:rsid w:val="00665186"/>
    <w:rsid w:val="006735E1"/>
    <w:rsid w:val="00674F6F"/>
    <w:rsid w:val="00675CE8"/>
    <w:rsid w:val="00680AAE"/>
    <w:rsid w:val="0068286E"/>
    <w:rsid w:val="00690D36"/>
    <w:rsid w:val="006A2D05"/>
    <w:rsid w:val="006A6BE6"/>
    <w:rsid w:val="006B046C"/>
    <w:rsid w:val="006B084A"/>
    <w:rsid w:val="006B118C"/>
    <w:rsid w:val="006B73A2"/>
    <w:rsid w:val="006E1782"/>
    <w:rsid w:val="006E21E7"/>
    <w:rsid w:val="006E37D7"/>
    <w:rsid w:val="006E3FA2"/>
    <w:rsid w:val="006F00BC"/>
    <w:rsid w:val="006F1E97"/>
    <w:rsid w:val="006F4175"/>
    <w:rsid w:val="006F4A8D"/>
    <w:rsid w:val="0070413C"/>
    <w:rsid w:val="00710529"/>
    <w:rsid w:val="00720553"/>
    <w:rsid w:val="007217A2"/>
    <w:rsid w:val="007270B1"/>
    <w:rsid w:val="007326FB"/>
    <w:rsid w:val="0073314B"/>
    <w:rsid w:val="007331FD"/>
    <w:rsid w:val="0074137C"/>
    <w:rsid w:val="0074538D"/>
    <w:rsid w:val="00750C0C"/>
    <w:rsid w:val="00757922"/>
    <w:rsid w:val="00771BA4"/>
    <w:rsid w:val="00774A96"/>
    <w:rsid w:val="00777CCA"/>
    <w:rsid w:val="00790CE3"/>
    <w:rsid w:val="007937A0"/>
    <w:rsid w:val="00797956"/>
    <w:rsid w:val="007A5B0E"/>
    <w:rsid w:val="007A5CB7"/>
    <w:rsid w:val="007B0B9D"/>
    <w:rsid w:val="007B0EFD"/>
    <w:rsid w:val="007C1E98"/>
    <w:rsid w:val="007C1F4D"/>
    <w:rsid w:val="007C3ADC"/>
    <w:rsid w:val="007C5B2E"/>
    <w:rsid w:val="007D3895"/>
    <w:rsid w:val="007D4044"/>
    <w:rsid w:val="007D449D"/>
    <w:rsid w:val="007D5AEF"/>
    <w:rsid w:val="007D5E41"/>
    <w:rsid w:val="007D654A"/>
    <w:rsid w:val="007D682F"/>
    <w:rsid w:val="007D76E4"/>
    <w:rsid w:val="007E079B"/>
    <w:rsid w:val="007E27DD"/>
    <w:rsid w:val="007E2E46"/>
    <w:rsid w:val="007F5044"/>
    <w:rsid w:val="007F5760"/>
    <w:rsid w:val="00806608"/>
    <w:rsid w:val="00812AB7"/>
    <w:rsid w:val="00827996"/>
    <w:rsid w:val="00837F7B"/>
    <w:rsid w:val="008407F8"/>
    <w:rsid w:val="0085561E"/>
    <w:rsid w:val="00855F2C"/>
    <w:rsid w:val="0087060A"/>
    <w:rsid w:val="00873722"/>
    <w:rsid w:val="00873EFE"/>
    <w:rsid w:val="00877287"/>
    <w:rsid w:val="00877893"/>
    <w:rsid w:val="008A0247"/>
    <w:rsid w:val="008A6A09"/>
    <w:rsid w:val="008B5D93"/>
    <w:rsid w:val="008C10C2"/>
    <w:rsid w:val="008C69F8"/>
    <w:rsid w:val="008D6ABE"/>
    <w:rsid w:val="008E21D7"/>
    <w:rsid w:val="008E78A4"/>
    <w:rsid w:val="00905763"/>
    <w:rsid w:val="009124BB"/>
    <w:rsid w:val="0091751E"/>
    <w:rsid w:val="009228F8"/>
    <w:rsid w:val="00925DF0"/>
    <w:rsid w:val="0093440A"/>
    <w:rsid w:val="00943A79"/>
    <w:rsid w:val="0094523E"/>
    <w:rsid w:val="00952078"/>
    <w:rsid w:val="0095411B"/>
    <w:rsid w:val="00955B83"/>
    <w:rsid w:val="009610F2"/>
    <w:rsid w:val="00970413"/>
    <w:rsid w:val="009776B3"/>
    <w:rsid w:val="00977C47"/>
    <w:rsid w:val="00981005"/>
    <w:rsid w:val="0098157E"/>
    <w:rsid w:val="0098182E"/>
    <w:rsid w:val="00986243"/>
    <w:rsid w:val="0099207C"/>
    <w:rsid w:val="0099552C"/>
    <w:rsid w:val="009B1813"/>
    <w:rsid w:val="009C0BE8"/>
    <w:rsid w:val="009C5979"/>
    <w:rsid w:val="009C76B5"/>
    <w:rsid w:val="009D3EF0"/>
    <w:rsid w:val="009D6F31"/>
    <w:rsid w:val="009E2215"/>
    <w:rsid w:val="009E60EA"/>
    <w:rsid w:val="00A0162D"/>
    <w:rsid w:val="00A03F3D"/>
    <w:rsid w:val="00A04FDD"/>
    <w:rsid w:val="00A07711"/>
    <w:rsid w:val="00A137B5"/>
    <w:rsid w:val="00A2212F"/>
    <w:rsid w:val="00A247D0"/>
    <w:rsid w:val="00A30253"/>
    <w:rsid w:val="00A30F51"/>
    <w:rsid w:val="00A33B7E"/>
    <w:rsid w:val="00A34FD6"/>
    <w:rsid w:val="00A366C3"/>
    <w:rsid w:val="00A43C45"/>
    <w:rsid w:val="00A47541"/>
    <w:rsid w:val="00A56DAE"/>
    <w:rsid w:val="00A619A9"/>
    <w:rsid w:val="00A61D1F"/>
    <w:rsid w:val="00A657D1"/>
    <w:rsid w:val="00A74DA2"/>
    <w:rsid w:val="00A76799"/>
    <w:rsid w:val="00A90905"/>
    <w:rsid w:val="00A91971"/>
    <w:rsid w:val="00A95C87"/>
    <w:rsid w:val="00A97CE6"/>
    <w:rsid w:val="00AA2AB2"/>
    <w:rsid w:val="00AA47BE"/>
    <w:rsid w:val="00AA6B56"/>
    <w:rsid w:val="00AB4B02"/>
    <w:rsid w:val="00AB637D"/>
    <w:rsid w:val="00AD1E1C"/>
    <w:rsid w:val="00AD1E3A"/>
    <w:rsid w:val="00AE05D9"/>
    <w:rsid w:val="00AE0809"/>
    <w:rsid w:val="00AF46E2"/>
    <w:rsid w:val="00B01B7F"/>
    <w:rsid w:val="00B13361"/>
    <w:rsid w:val="00B25784"/>
    <w:rsid w:val="00B26363"/>
    <w:rsid w:val="00B32A87"/>
    <w:rsid w:val="00B3508E"/>
    <w:rsid w:val="00B55B60"/>
    <w:rsid w:val="00B72C13"/>
    <w:rsid w:val="00B779AA"/>
    <w:rsid w:val="00B810E6"/>
    <w:rsid w:val="00B81804"/>
    <w:rsid w:val="00B842AA"/>
    <w:rsid w:val="00B951E5"/>
    <w:rsid w:val="00BA190F"/>
    <w:rsid w:val="00BB2047"/>
    <w:rsid w:val="00BC409C"/>
    <w:rsid w:val="00BC6D46"/>
    <w:rsid w:val="00BE05F5"/>
    <w:rsid w:val="00BE3CE6"/>
    <w:rsid w:val="00BE67E1"/>
    <w:rsid w:val="00BF34BE"/>
    <w:rsid w:val="00C05E75"/>
    <w:rsid w:val="00C10F84"/>
    <w:rsid w:val="00C315B3"/>
    <w:rsid w:val="00C33F92"/>
    <w:rsid w:val="00C44B21"/>
    <w:rsid w:val="00C50A67"/>
    <w:rsid w:val="00C62FEA"/>
    <w:rsid w:val="00C64FF0"/>
    <w:rsid w:val="00C74AE2"/>
    <w:rsid w:val="00C87D38"/>
    <w:rsid w:val="00C92D57"/>
    <w:rsid w:val="00C97BC5"/>
    <w:rsid w:val="00CA2A52"/>
    <w:rsid w:val="00CA4645"/>
    <w:rsid w:val="00CD0133"/>
    <w:rsid w:val="00CE58B0"/>
    <w:rsid w:val="00CE7155"/>
    <w:rsid w:val="00D04C6E"/>
    <w:rsid w:val="00D06720"/>
    <w:rsid w:val="00D12425"/>
    <w:rsid w:val="00D216E7"/>
    <w:rsid w:val="00D2643A"/>
    <w:rsid w:val="00D310A9"/>
    <w:rsid w:val="00D35D7C"/>
    <w:rsid w:val="00D433AC"/>
    <w:rsid w:val="00D45AB1"/>
    <w:rsid w:val="00D52231"/>
    <w:rsid w:val="00D52A28"/>
    <w:rsid w:val="00D57E92"/>
    <w:rsid w:val="00D6177E"/>
    <w:rsid w:val="00D6298F"/>
    <w:rsid w:val="00D64624"/>
    <w:rsid w:val="00D65D53"/>
    <w:rsid w:val="00D66867"/>
    <w:rsid w:val="00D725FE"/>
    <w:rsid w:val="00D7311D"/>
    <w:rsid w:val="00D84CD0"/>
    <w:rsid w:val="00D96D40"/>
    <w:rsid w:val="00D97433"/>
    <w:rsid w:val="00DA325E"/>
    <w:rsid w:val="00DA475F"/>
    <w:rsid w:val="00DB64CE"/>
    <w:rsid w:val="00DC6013"/>
    <w:rsid w:val="00DD46B2"/>
    <w:rsid w:val="00DD6AF3"/>
    <w:rsid w:val="00DD6DC5"/>
    <w:rsid w:val="00DF38E3"/>
    <w:rsid w:val="00DF55F0"/>
    <w:rsid w:val="00E11691"/>
    <w:rsid w:val="00E14E2C"/>
    <w:rsid w:val="00E24EA2"/>
    <w:rsid w:val="00E51727"/>
    <w:rsid w:val="00E5447A"/>
    <w:rsid w:val="00E544F4"/>
    <w:rsid w:val="00E57B19"/>
    <w:rsid w:val="00E60302"/>
    <w:rsid w:val="00E6495C"/>
    <w:rsid w:val="00E65DC8"/>
    <w:rsid w:val="00E71228"/>
    <w:rsid w:val="00E75F07"/>
    <w:rsid w:val="00E815B5"/>
    <w:rsid w:val="00E847E6"/>
    <w:rsid w:val="00E87161"/>
    <w:rsid w:val="00E9032D"/>
    <w:rsid w:val="00E95D0A"/>
    <w:rsid w:val="00EA2C8A"/>
    <w:rsid w:val="00EA4A04"/>
    <w:rsid w:val="00EB0D88"/>
    <w:rsid w:val="00EC3D99"/>
    <w:rsid w:val="00EC4341"/>
    <w:rsid w:val="00ED4690"/>
    <w:rsid w:val="00ED5EE0"/>
    <w:rsid w:val="00F01490"/>
    <w:rsid w:val="00F01F0C"/>
    <w:rsid w:val="00F04053"/>
    <w:rsid w:val="00F04B99"/>
    <w:rsid w:val="00F11430"/>
    <w:rsid w:val="00F121F8"/>
    <w:rsid w:val="00F122FC"/>
    <w:rsid w:val="00F13102"/>
    <w:rsid w:val="00F20637"/>
    <w:rsid w:val="00F230BA"/>
    <w:rsid w:val="00F32B03"/>
    <w:rsid w:val="00F368C9"/>
    <w:rsid w:val="00F4317D"/>
    <w:rsid w:val="00F43354"/>
    <w:rsid w:val="00F501F3"/>
    <w:rsid w:val="00F57BB6"/>
    <w:rsid w:val="00F625A1"/>
    <w:rsid w:val="00F634BD"/>
    <w:rsid w:val="00F72FC4"/>
    <w:rsid w:val="00F749B9"/>
    <w:rsid w:val="00F80BFA"/>
    <w:rsid w:val="00F849CB"/>
    <w:rsid w:val="00F86590"/>
    <w:rsid w:val="00F86C28"/>
    <w:rsid w:val="00F87ABB"/>
    <w:rsid w:val="00F87CF3"/>
    <w:rsid w:val="00F911E1"/>
    <w:rsid w:val="00FA685D"/>
    <w:rsid w:val="00FB179F"/>
    <w:rsid w:val="00FB1B32"/>
    <w:rsid w:val="00FB6B84"/>
    <w:rsid w:val="00FC029F"/>
    <w:rsid w:val="00FC04AC"/>
    <w:rsid w:val="00FC59E0"/>
    <w:rsid w:val="00FC6561"/>
    <w:rsid w:val="00FD1825"/>
    <w:rsid w:val="00FD6DFF"/>
    <w:rsid w:val="00FD7BDD"/>
    <w:rsid w:val="00FE106F"/>
    <w:rsid w:val="00FE2504"/>
    <w:rsid w:val="00FE55FC"/>
    <w:rsid w:val="00FE5BA1"/>
    <w:rsid w:val="00FE65BA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F3D02"/>
  <w15:docId w15:val="{305B8A52-D738-466E-A7E8-BC67E52F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sz w:val="28"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  <w:u w:val="single"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b/>
      <w:sz w:val="32"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</w:rPr>
  </w:style>
  <w:style w:type="paragraph" w:styleId="Titolo5">
    <w:name w:val="heading 5"/>
    <w:basedOn w:val="Normale"/>
    <w:next w:val="Normale"/>
    <w:qFormat/>
    <w:pPr>
      <w:keepNext/>
      <w:outlineLvl w:val="4"/>
    </w:pPr>
    <w:rPr>
      <w:rFonts w:eastAsia="Arial Unicode MS"/>
      <w:b/>
      <w:sz w:val="32"/>
      <w:szCs w:val="32"/>
    </w:rPr>
  </w:style>
  <w:style w:type="paragraph" w:styleId="Titolo6">
    <w:name w:val="heading 6"/>
    <w:basedOn w:val="Normale"/>
    <w:next w:val="Normale"/>
    <w:qFormat/>
    <w:pPr>
      <w:keepNext/>
      <w:tabs>
        <w:tab w:val="left" w:pos="1440"/>
      </w:tabs>
      <w:outlineLvl w:val="5"/>
    </w:pPr>
    <w:rPr>
      <w:rFonts w:eastAsia="Arial Unicode MS"/>
      <w:b/>
      <w:szCs w:val="24"/>
    </w:rPr>
  </w:style>
  <w:style w:type="paragraph" w:styleId="Titolo7">
    <w:name w:val="heading 7"/>
    <w:basedOn w:val="Normale"/>
    <w:next w:val="Normale"/>
    <w:link w:val="Titolo7Carattere"/>
    <w:qFormat/>
    <w:rsid w:val="00574F5F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szCs w:val="24"/>
    </w:rPr>
  </w:style>
  <w:style w:type="paragraph" w:styleId="Titolo8">
    <w:name w:val="heading 8"/>
    <w:basedOn w:val="Normale"/>
    <w:next w:val="Normale"/>
    <w:qFormat/>
    <w:pPr>
      <w:keepNext/>
      <w:tabs>
        <w:tab w:val="left" w:pos="5040"/>
      </w:tabs>
      <w:jc w:val="center"/>
      <w:outlineLvl w:val="7"/>
    </w:pPr>
    <w:rPr>
      <w:rFonts w:ascii="Verdana" w:hAnsi="Verdana"/>
      <w:b/>
      <w:bCs/>
      <w:color w:val="000066"/>
      <w:sz w:val="18"/>
      <w:szCs w:val="1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ggetto">
    <w:name w:val="Oggetto"/>
    <w:basedOn w:val="Normale"/>
    <w:pPr>
      <w:ind w:left="1418" w:hanging="1418"/>
      <w:jc w:val="both"/>
    </w:p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paragraph" w:styleId="Titolo">
    <w:name w:val="Title"/>
    <w:basedOn w:val="Normale"/>
    <w:qFormat/>
    <w:pPr>
      <w:tabs>
        <w:tab w:val="left" w:pos="9498"/>
      </w:tabs>
      <w:jc w:val="center"/>
    </w:pPr>
    <w:rPr>
      <w:rFonts w:ascii="Courier 12cpi" w:hAnsi="Courier 12cpi"/>
      <w:sz w:val="100"/>
    </w:rPr>
  </w:style>
  <w:style w:type="character" w:customStyle="1" w:styleId="clsdaticampi91">
    <w:name w:val="clsdaticampi91"/>
    <w:rPr>
      <w:rFonts w:ascii="Verdana" w:hAnsi="Verdana" w:hint="default"/>
      <w:b w:val="0"/>
      <w:bCs w:val="0"/>
      <w:color w:val="191970"/>
      <w:sz w:val="9"/>
      <w:szCs w:val="9"/>
    </w:rPr>
  </w:style>
  <w:style w:type="paragraph" w:styleId="Sottotitolo">
    <w:name w:val="Subtitle"/>
    <w:basedOn w:val="Normale"/>
    <w:qFormat/>
    <w:pPr>
      <w:jc w:val="center"/>
    </w:pPr>
    <w:rPr>
      <w:b/>
      <w:bCs/>
      <w:szCs w:val="24"/>
    </w:rPr>
  </w:style>
  <w:style w:type="paragraph" w:customStyle="1" w:styleId="c1">
    <w:name w:val="c1"/>
    <w:basedOn w:val="Normale"/>
    <w:rsid w:val="00574F5F"/>
    <w:pPr>
      <w:widowControl w:val="0"/>
      <w:autoSpaceDE w:val="0"/>
      <w:autoSpaceDN w:val="0"/>
      <w:adjustRightInd w:val="0"/>
      <w:spacing w:line="240" w:lineRule="atLeast"/>
      <w:jc w:val="center"/>
    </w:pPr>
    <w:rPr>
      <w:sz w:val="20"/>
      <w:szCs w:val="24"/>
    </w:r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B55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corsivo">
    <w:name w:val="Emphasis"/>
    <w:basedOn w:val="Carpredefinitoparagrafo"/>
    <w:qFormat/>
    <w:rsid w:val="00750C0C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C92D57"/>
    <w:rPr>
      <w:color w:val="0000FF"/>
      <w:u w:val="single"/>
    </w:rPr>
  </w:style>
  <w:style w:type="paragraph" w:styleId="Didascalia">
    <w:name w:val="caption"/>
    <w:basedOn w:val="Normale"/>
    <w:next w:val="Normale"/>
    <w:qFormat/>
    <w:rsid w:val="00A30253"/>
    <w:pPr>
      <w:jc w:val="center"/>
    </w:pPr>
    <w:rPr>
      <w:b/>
      <w:sz w:val="28"/>
    </w:rPr>
  </w:style>
  <w:style w:type="paragraph" w:styleId="Intestazione">
    <w:name w:val="header"/>
    <w:basedOn w:val="Normale"/>
    <w:link w:val="IntestazioneCarattere"/>
    <w:rsid w:val="00A30253"/>
    <w:pPr>
      <w:tabs>
        <w:tab w:val="center" w:pos="4819"/>
        <w:tab w:val="right" w:pos="9638"/>
      </w:tabs>
    </w:pPr>
    <w:rPr>
      <w:sz w:val="20"/>
    </w:rPr>
  </w:style>
  <w:style w:type="character" w:customStyle="1" w:styleId="IntestazioneCarattere">
    <w:name w:val="Intestazione Carattere"/>
    <w:basedOn w:val="Carpredefinitoparagrafo"/>
    <w:link w:val="Intestazione"/>
    <w:rsid w:val="00A30253"/>
  </w:style>
  <w:style w:type="character" w:customStyle="1" w:styleId="Titolo7Carattere">
    <w:name w:val="Titolo 7 Carattere"/>
    <w:basedOn w:val="Carpredefinitoparagrafo"/>
    <w:link w:val="Titolo7"/>
    <w:rsid w:val="00B3508E"/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EB0D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untoelenco">
    <w:name w:val="List Bullet"/>
    <w:basedOn w:val="Normale"/>
    <w:rsid w:val="00156041"/>
    <w:pPr>
      <w:numPr>
        <w:numId w:val="13"/>
      </w:numPr>
      <w:contextualSpacing/>
    </w:pPr>
  </w:style>
  <w:style w:type="paragraph" w:styleId="Pidipagina">
    <w:name w:val="footer"/>
    <w:basedOn w:val="Normale"/>
    <w:link w:val="PidipaginaCarattere"/>
    <w:rsid w:val="000F5A4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0F5A48"/>
    <w:rPr>
      <w:sz w:val="24"/>
    </w:rPr>
  </w:style>
  <w:style w:type="paragraph" w:customStyle="1" w:styleId="Default">
    <w:name w:val="Default"/>
    <w:rsid w:val="0099207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Grigliachiara-Colore1">
    <w:name w:val="Light Grid Accent 1"/>
    <w:basedOn w:val="Tabellanormale"/>
    <w:uiPriority w:val="62"/>
    <w:rsid w:val="0048247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Corpodeltesto2">
    <w:name w:val="Body Text 2"/>
    <w:basedOn w:val="Normale"/>
    <w:link w:val="Corpodeltesto2Carattere"/>
    <w:rsid w:val="003D5B29"/>
    <w:pPr>
      <w:spacing w:after="120" w:line="480" w:lineRule="auto"/>
    </w:pPr>
    <w:rPr>
      <w:sz w:val="20"/>
    </w:rPr>
  </w:style>
  <w:style w:type="character" w:customStyle="1" w:styleId="Corpodeltesto2Carattere">
    <w:name w:val="Corpo del testo 2 Carattere"/>
    <w:basedOn w:val="Carpredefinitoparagrafo"/>
    <w:link w:val="Corpodeltesto2"/>
    <w:rsid w:val="003D5B29"/>
  </w:style>
  <w:style w:type="character" w:styleId="Enfasigrassetto">
    <w:name w:val="Strong"/>
    <w:basedOn w:val="Carpredefinitoparagrafo"/>
    <w:uiPriority w:val="22"/>
    <w:qFormat/>
    <w:rsid w:val="00EC4341"/>
    <w:rPr>
      <w:b/>
      <w:bCs/>
    </w:rPr>
  </w:style>
  <w:style w:type="paragraph" w:styleId="NormaleWeb">
    <w:name w:val="Normal (Web)"/>
    <w:basedOn w:val="Normale"/>
    <w:uiPriority w:val="99"/>
    <w:unhideWhenUsed/>
    <w:rsid w:val="005E578E"/>
    <w:pPr>
      <w:spacing w:before="100" w:beforeAutospacing="1" w:after="100" w:afterAutospacing="1"/>
    </w:pPr>
    <w:rPr>
      <w:rFonts w:eastAsia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75822sg\Documents\Documenti%20Dario%20(Sez.%20Gest.%20Patrimoniale)\0.%20Gestione%20Finanziaria\Aut.Omen\Modello%20BUONO%20D'ORDINE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A29229-54F0-42DC-8C5E-DA21A665EC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EBE54B-CB35-4B87-B270-6478CA2172FA}"/>
</file>

<file path=customXml/itemProps3.xml><?xml version="1.0" encoding="utf-8"?>
<ds:datastoreItem xmlns:ds="http://schemas.openxmlformats.org/officeDocument/2006/customXml" ds:itemID="{DD22C6CB-2DB4-45D1-9214-01CF009D5C9F}"/>
</file>

<file path=customXml/itemProps4.xml><?xml version="1.0" encoding="utf-8"?>
<ds:datastoreItem xmlns:ds="http://schemas.openxmlformats.org/officeDocument/2006/customXml" ds:itemID="{5693BC6C-FCD9-4A80-AE1E-6325E020882C}"/>
</file>

<file path=docProps/app.xml><?xml version="1.0" encoding="utf-8"?>
<Properties xmlns="http://schemas.openxmlformats.org/officeDocument/2006/extended-properties" xmlns:vt="http://schemas.openxmlformats.org/officeDocument/2006/docPropsVTypes">
  <Template>Modello BUONO D'ORDINE</Template>
  <TotalTime>46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Progetto "A.I.CO."</vt:lpstr>
    </vt:vector>
  </TitlesOfParts>
  <Manager>Servizio Amm.vo - Sez. Gest. Patrimoniale</Manager>
  <Company>C.do Generale Arma dei Carabinieri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Progetto "A.I.CO."</dc:title>
  <dc:subject>Modello dichiarazione di assunzione in carico</dc:subject>
  <dc:creator>admin</dc:creator>
  <cp:lastModifiedBy>Patacchiola Barbara (Mar. Ord.)</cp:lastModifiedBy>
  <cp:revision>13</cp:revision>
  <cp:lastPrinted>2023-01-10T13:40:00Z</cp:lastPrinted>
  <dcterms:created xsi:type="dcterms:W3CDTF">2024-03-05T09:54:00Z</dcterms:created>
  <dcterms:modified xsi:type="dcterms:W3CDTF">2025-12-15T08:15:00Z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